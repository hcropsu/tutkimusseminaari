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956AA"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4092C4BF" w14:textId="41214B86" w:rsidR="00D956AA" w:rsidRDefault="00DD0F55" w:rsidP="00244133">
            <w:pPr>
              <w:pStyle w:val="LABabstracttext"/>
            </w:pPr>
            <w:r>
              <w:t xml:space="preserve">Nykypäivän tiedonsiirrossa </w:t>
            </w:r>
            <w:proofErr w:type="gramStart"/>
            <w:r>
              <w:t>käytetään usein symmetristä salausta lohkosalaimen</w:t>
            </w:r>
            <w:proofErr w:type="gramEnd"/>
            <w:r>
              <w:t xml:space="preserve"> muodossa. </w:t>
            </w:r>
            <w:proofErr w:type="gramStart"/>
            <w:r>
              <w:t>Lohkosalaimen käyttö vaatii</w:t>
            </w:r>
            <w:proofErr w:type="gramEnd"/>
            <w:r>
              <w:t xml:space="preserve">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w:t>
            </w:r>
            <w:r w:rsidR="00D956AA">
              <w:t>voite</w:t>
            </w:r>
            <w:r>
              <w:t xml:space="preserve">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w:t>
            </w:r>
            <w:r w:rsidR="00A971DD">
              <w:t xml:space="preserve"> </w:t>
            </w:r>
            <w:r w:rsidR="00D956AA">
              <w:t>Moodien ominaisuuksia tutkittaessa huomattiin myös eri moodeille tyypillisiä heikkouksia</w:t>
            </w:r>
            <w:r w:rsidR="001D502E">
              <w:t xml:space="preserve">, </w:t>
            </w:r>
            <w:r w:rsidR="007812F4">
              <w:t>jotka o</w:t>
            </w:r>
            <w:r w:rsidR="00A971DD">
              <w:t>n</w:t>
            </w:r>
            <w:r w:rsidR="007812F4">
              <w:t xml:space="preserve"> hyvä ottaa huomioon salausmetodeja implementoidessa. Esimerkiksi CTR moodissa vaadittavan </w:t>
            </w:r>
            <w:r w:rsidR="00A971DD">
              <w:t xml:space="preserve">kertakäyttöluvun </w:t>
            </w:r>
            <w:r w:rsidR="00733270">
              <w:t xml:space="preserve">tahatonkin </w:t>
            </w:r>
            <w:r w:rsidR="00A971DD">
              <w:t>uudelleenkäyttö murtaa salauksen turvallisuuden</w:t>
            </w:r>
            <w:r w:rsidR="00BF37A3">
              <w:t>, joten k</w:t>
            </w:r>
            <w:r w:rsidR="00A971DD">
              <w:t>ertakäyttölukuja ei siis kannata generoida täysin satunnaisesti.</w:t>
            </w:r>
          </w:p>
          <w:p w14:paraId="1FBB18C4" w14:textId="3C904011" w:rsidR="00A971DD" w:rsidRDefault="00A971DD" w:rsidP="00244133">
            <w:pPr>
              <w:pStyle w:val="LABabstracttext"/>
            </w:pPr>
            <w:r>
              <w:t xml:space="preserve">Vertailun tuloksena </w:t>
            </w:r>
            <w:r w:rsidR="00675B23">
              <w:t>todettiin</w:t>
            </w:r>
            <w:r>
              <w:t>, että joillain moodeilla on ominaisuuksia, jotka tekevät niistä soveltuvampia nykypäivän käyttöön kuin toisista. Esimerkiksi CBC moodin käytöstä on pyritty luopumaa</w:t>
            </w:r>
            <w:r w:rsidR="00BF37A3">
              <w:t xml:space="preserve">n, sillä sen implementointi vaatii huolellisuutta, eikä lohkojen salaus ole rinnakkaislaskettavissa. </w:t>
            </w:r>
            <w:r w:rsidR="00733270">
              <w:t>GCM moodilla sen sijaan havaittiin olevan paljon hyödyllisiä ominaisuuksia.</w:t>
            </w:r>
          </w:p>
          <w:p w14:paraId="506A8922" w14:textId="5262C2F1" w:rsidR="00EE6BEB" w:rsidRPr="007F6667" w:rsidRDefault="00EE6BEB" w:rsidP="00244133">
            <w:pPr>
              <w:pStyle w:val="LABabstracttext"/>
            </w:pPr>
          </w:p>
        </w:tc>
      </w:tr>
      <w:tr w:rsidR="00E93B96" w:rsidRPr="00472FCE"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3F88AAD7" w:rsidR="006D436C" w:rsidRDefault="006D436C" w:rsidP="00472ED4">
            <w:pPr>
              <w:pStyle w:val="LABabstracttext"/>
              <w:rPr>
                <w:lang w:val="en-GB"/>
              </w:rPr>
            </w:pPr>
            <w:r>
              <w:rPr>
                <w:lang w:val="en-GB"/>
              </w:rPr>
              <w:t xml:space="preserve">Data transfers of today often use symmetric encryption in the form of a block cipher. Using a block cipher in practice requires the choice of a mode of operation. This choice plays a significant role in the security of the cipher. The </w:t>
            </w:r>
            <w:r w:rsidR="009B1C3A">
              <w:rPr>
                <w:lang w:val="en-GB"/>
              </w:rPr>
              <w:t>objective</w:t>
            </w:r>
            <w:r>
              <w:rPr>
                <w:lang w:val="en-GB"/>
              </w:rPr>
              <w:t xml:space="preserve"> of this paper was to examine the principles of block cipher usage and compare four well-known modes of operation.</w:t>
            </w:r>
            <w:r w:rsidR="009B1C3A">
              <w:rPr>
                <w:lang w:val="en-GB"/>
              </w:rPr>
              <w:t xml:space="preserve"> Investigating the properties of each mode also led to the discovery of weaknesses typical to the respective modes</w:t>
            </w:r>
            <w:r w:rsidR="00356792">
              <w:rPr>
                <w:lang w:val="en-GB"/>
              </w:rPr>
              <w:t>,</w:t>
            </w:r>
            <w:r w:rsidR="001305B3">
              <w:rPr>
                <w:lang w:val="en-GB"/>
              </w:rPr>
              <w:t xml:space="preserve"> and i</w:t>
            </w:r>
            <w:r w:rsidR="009B1C3A">
              <w:rPr>
                <w:lang w:val="en-GB"/>
              </w:rPr>
              <w:t>mplementations should bear these weaknesses in mind. Accidental nonce usage in CTR mode will</w:t>
            </w:r>
            <w:r w:rsidR="001305B3">
              <w:rPr>
                <w:lang w:val="en-GB"/>
              </w:rPr>
              <w:t>,</w:t>
            </w:r>
            <w:r w:rsidR="009B1C3A">
              <w:rPr>
                <w:lang w:val="en-GB"/>
              </w:rPr>
              <w:t xml:space="preserve"> for example</w:t>
            </w:r>
            <w:r w:rsidR="001305B3">
              <w:rPr>
                <w:lang w:val="en-GB"/>
              </w:rPr>
              <w:t>,</w:t>
            </w:r>
            <w:r w:rsidR="009B1C3A">
              <w:rPr>
                <w:lang w:val="en-GB"/>
              </w:rPr>
              <w:t xml:space="preserve"> compromise the security of the cipher, meaning nonces should not be generated at random.</w:t>
            </w:r>
          </w:p>
          <w:p w14:paraId="78053D60" w14:textId="2ACD4A05" w:rsidR="00D50AE3" w:rsidRPr="00CE58F2" w:rsidRDefault="00F0627F" w:rsidP="009B1C3A">
            <w:pPr>
              <w:pStyle w:val="LABabstracttext"/>
              <w:rPr>
                <w:lang w:val="en-GB"/>
              </w:rPr>
            </w:pPr>
            <w:r>
              <w:rPr>
                <w:lang w:val="en-GB"/>
              </w:rPr>
              <w:t xml:space="preserve">Comparison of the modes shows that some of them have </w:t>
            </w:r>
            <w:r w:rsidR="00AD2E7E">
              <w:rPr>
                <w:lang w:val="en-GB"/>
              </w:rPr>
              <w:t>features</w:t>
            </w:r>
            <w:r>
              <w:rPr>
                <w:lang w:val="en-GB"/>
              </w:rPr>
              <w:t xml:space="preserve"> that make them more suitable for use</w:t>
            </w:r>
            <w:r w:rsidR="00DF354D">
              <w:rPr>
                <w:lang w:val="en-GB"/>
              </w:rPr>
              <w:t xml:space="preserve"> in today’s applications</w:t>
            </w:r>
            <w:r>
              <w:rPr>
                <w:lang w:val="en-GB"/>
              </w:rPr>
              <w:t xml:space="preserve"> than others. </w:t>
            </w:r>
            <w:r w:rsidR="0067305E">
              <w:rPr>
                <w:lang w:val="en-GB"/>
              </w:rPr>
              <w:t xml:space="preserve">CBC for instance is </w:t>
            </w:r>
            <w:r w:rsidR="00AD2E7E">
              <w:rPr>
                <w:lang w:val="en-GB"/>
              </w:rPr>
              <w:t>deprecated in many contexts since i</w:t>
            </w:r>
            <w:r>
              <w:rPr>
                <w:lang w:val="en-GB"/>
              </w:rPr>
              <w:t>mplem</w:t>
            </w:r>
            <w:r w:rsidR="00AD2E7E">
              <w:rPr>
                <w:lang w:val="en-GB"/>
              </w:rPr>
              <w:t>entations</w:t>
            </w:r>
            <w:r>
              <w:rPr>
                <w:lang w:val="en-GB"/>
              </w:rPr>
              <w:t xml:space="preserve"> require great care and the encryption process is not parallelizable. GCM on the other hand </w:t>
            </w:r>
            <w:r w:rsidR="00AD2E7E">
              <w:rPr>
                <w:lang w:val="en-GB"/>
              </w:rPr>
              <w:t>was found to have</w:t>
            </w:r>
            <w:r>
              <w:rPr>
                <w:lang w:val="en-GB"/>
              </w:rPr>
              <w:t xml:space="preserve"> many beneficial </w:t>
            </w:r>
            <w:r w:rsidR="00AD2E7E">
              <w:rPr>
                <w:lang w:val="en-GB"/>
              </w:rPr>
              <w:t>qualities</w:t>
            </w:r>
            <w:r>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3B2F29E3"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0A72B5">
              <w:rPr>
                <w:webHidden/>
              </w:rPr>
              <w:t>1</w:t>
            </w:r>
            <w:r w:rsidR="00880408">
              <w:rPr>
                <w:webHidden/>
              </w:rPr>
              <w:fldChar w:fldCharType="end"/>
            </w:r>
          </w:hyperlink>
        </w:p>
        <w:p w14:paraId="25A4084E" w14:textId="18BC50BE"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37" w:history="1">
            <w:r w:rsidR="00880408" w:rsidRPr="00BC380E">
              <w:rPr>
                <w:rStyle w:val="Hyperlink"/>
              </w:rPr>
              <w:t>2</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Block ciphers</w:t>
            </w:r>
            <w:r w:rsidR="00880408">
              <w:rPr>
                <w:webHidden/>
              </w:rPr>
              <w:tab/>
            </w:r>
            <w:r w:rsidR="00880408">
              <w:rPr>
                <w:webHidden/>
              </w:rPr>
              <w:fldChar w:fldCharType="begin"/>
            </w:r>
            <w:r w:rsidR="00880408">
              <w:rPr>
                <w:webHidden/>
              </w:rPr>
              <w:instrText xml:space="preserve"> PAGEREF _Toc150445537 \h </w:instrText>
            </w:r>
            <w:r w:rsidR="00880408">
              <w:rPr>
                <w:webHidden/>
              </w:rPr>
            </w:r>
            <w:r w:rsidR="00880408">
              <w:rPr>
                <w:webHidden/>
              </w:rPr>
              <w:fldChar w:fldCharType="separate"/>
            </w:r>
            <w:r w:rsidR="000A72B5">
              <w:rPr>
                <w:webHidden/>
              </w:rPr>
              <w:t>2</w:t>
            </w:r>
            <w:r w:rsidR="00880408">
              <w:rPr>
                <w:webHidden/>
              </w:rPr>
              <w:fldChar w:fldCharType="end"/>
            </w:r>
          </w:hyperlink>
        </w:p>
        <w:p w14:paraId="20DF4C90" w14:textId="37C454F8"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00880408" w:rsidRPr="00BC380E">
              <w:rPr>
                <w:rStyle w:val="Hyperlink"/>
                <w:noProof/>
              </w:rPr>
              <w:t>2.1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ECB – Electronic Code Book</w:t>
            </w:r>
            <w:r w:rsidR="00880408">
              <w:rPr>
                <w:noProof/>
                <w:webHidden/>
              </w:rPr>
              <w:tab/>
            </w:r>
            <w:r w:rsidR="00880408">
              <w:rPr>
                <w:noProof/>
                <w:webHidden/>
              </w:rPr>
              <w:fldChar w:fldCharType="begin"/>
            </w:r>
            <w:r w:rsidR="00880408">
              <w:rPr>
                <w:noProof/>
                <w:webHidden/>
              </w:rPr>
              <w:instrText xml:space="preserve"> PAGEREF _Toc150445538 \h </w:instrText>
            </w:r>
            <w:r w:rsidR="00880408">
              <w:rPr>
                <w:noProof/>
                <w:webHidden/>
              </w:rPr>
            </w:r>
            <w:r w:rsidR="00880408">
              <w:rPr>
                <w:noProof/>
                <w:webHidden/>
              </w:rPr>
              <w:fldChar w:fldCharType="separate"/>
            </w:r>
            <w:r w:rsidR="000A72B5">
              <w:rPr>
                <w:noProof/>
                <w:webHidden/>
              </w:rPr>
              <w:t>3</w:t>
            </w:r>
            <w:r w:rsidR="00880408">
              <w:rPr>
                <w:noProof/>
                <w:webHidden/>
              </w:rPr>
              <w:fldChar w:fldCharType="end"/>
            </w:r>
          </w:hyperlink>
        </w:p>
        <w:p w14:paraId="3188FAF1" w14:textId="4BE71C50"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00880408" w:rsidRPr="00BC380E">
              <w:rPr>
                <w:rStyle w:val="Hyperlink"/>
                <w:noProof/>
              </w:rPr>
              <w:t>2.2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CBC – Cipher Block Chaining</w:t>
            </w:r>
            <w:r w:rsidR="00880408">
              <w:rPr>
                <w:noProof/>
                <w:webHidden/>
              </w:rPr>
              <w:tab/>
            </w:r>
            <w:r w:rsidR="00880408">
              <w:rPr>
                <w:noProof/>
                <w:webHidden/>
              </w:rPr>
              <w:fldChar w:fldCharType="begin"/>
            </w:r>
            <w:r w:rsidR="00880408">
              <w:rPr>
                <w:noProof/>
                <w:webHidden/>
              </w:rPr>
              <w:instrText xml:space="preserve"> PAGEREF _Toc150445539 \h </w:instrText>
            </w:r>
            <w:r w:rsidR="00880408">
              <w:rPr>
                <w:noProof/>
                <w:webHidden/>
              </w:rPr>
            </w:r>
            <w:r w:rsidR="00880408">
              <w:rPr>
                <w:noProof/>
                <w:webHidden/>
              </w:rPr>
              <w:fldChar w:fldCharType="separate"/>
            </w:r>
            <w:r w:rsidR="000A72B5">
              <w:rPr>
                <w:noProof/>
                <w:webHidden/>
              </w:rPr>
              <w:t>4</w:t>
            </w:r>
            <w:r w:rsidR="00880408">
              <w:rPr>
                <w:noProof/>
                <w:webHidden/>
              </w:rPr>
              <w:fldChar w:fldCharType="end"/>
            </w:r>
          </w:hyperlink>
        </w:p>
        <w:p w14:paraId="6F0FC617" w14:textId="3E6248DF"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00880408" w:rsidRPr="00BC380E">
              <w:rPr>
                <w:rStyle w:val="Hyperlink"/>
                <w:noProof/>
              </w:rPr>
              <w:t>2.3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CTR – Counter Mode</w:t>
            </w:r>
            <w:r w:rsidR="00880408">
              <w:rPr>
                <w:noProof/>
                <w:webHidden/>
              </w:rPr>
              <w:tab/>
            </w:r>
            <w:r w:rsidR="00880408">
              <w:rPr>
                <w:noProof/>
                <w:webHidden/>
              </w:rPr>
              <w:fldChar w:fldCharType="begin"/>
            </w:r>
            <w:r w:rsidR="00880408">
              <w:rPr>
                <w:noProof/>
                <w:webHidden/>
              </w:rPr>
              <w:instrText xml:space="preserve"> PAGEREF _Toc150445540 \h </w:instrText>
            </w:r>
            <w:r w:rsidR="00880408">
              <w:rPr>
                <w:noProof/>
                <w:webHidden/>
              </w:rPr>
            </w:r>
            <w:r w:rsidR="00880408">
              <w:rPr>
                <w:noProof/>
                <w:webHidden/>
              </w:rPr>
              <w:fldChar w:fldCharType="separate"/>
            </w:r>
            <w:r w:rsidR="000A72B5">
              <w:rPr>
                <w:noProof/>
                <w:webHidden/>
              </w:rPr>
              <w:t>5</w:t>
            </w:r>
            <w:r w:rsidR="00880408">
              <w:rPr>
                <w:noProof/>
                <w:webHidden/>
              </w:rPr>
              <w:fldChar w:fldCharType="end"/>
            </w:r>
          </w:hyperlink>
        </w:p>
        <w:p w14:paraId="4B2F58B1" w14:textId="19449171"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00880408" w:rsidRPr="00BC380E">
              <w:rPr>
                <w:rStyle w:val="Hyperlink"/>
                <w:noProof/>
              </w:rPr>
              <w:t>2.4</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GCM – Galois/Counter Mode</w:t>
            </w:r>
            <w:r w:rsidR="00880408">
              <w:rPr>
                <w:noProof/>
                <w:webHidden/>
              </w:rPr>
              <w:tab/>
            </w:r>
            <w:r w:rsidR="00880408">
              <w:rPr>
                <w:noProof/>
                <w:webHidden/>
              </w:rPr>
              <w:fldChar w:fldCharType="begin"/>
            </w:r>
            <w:r w:rsidR="00880408">
              <w:rPr>
                <w:noProof/>
                <w:webHidden/>
              </w:rPr>
              <w:instrText xml:space="preserve"> PAGEREF _Toc150445541 \h </w:instrText>
            </w:r>
            <w:r w:rsidR="00880408">
              <w:rPr>
                <w:noProof/>
                <w:webHidden/>
              </w:rPr>
            </w:r>
            <w:r w:rsidR="00880408">
              <w:rPr>
                <w:noProof/>
                <w:webHidden/>
              </w:rPr>
              <w:fldChar w:fldCharType="separate"/>
            </w:r>
            <w:r w:rsidR="000A72B5">
              <w:rPr>
                <w:noProof/>
                <w:webHidden/>
              </w:rPr>
              <w:t>7</w:t>
            </w:r>
            <w:r w:rsidR="00880408">
              <w:rPr>
                <w:noProof/>
                <w:webHidden/>
              </w:rPr>
              <w:fldChar w:fldCharType="end"/>
            </w:r>
          </w:hyperlink>
        </w:p>
        <w:p w14:paraId="726A4D59" w14:textId="021E2556"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2" w:history="1">
            <w:r w:rsidR="00880408" w:rsidRPr="00BC380E">
              <w:rPr>
                <w:rStyle w:val="Hyperlink"/>
              </w:rPr>
              <w:t>3</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Selected flaws and vulnerabilities</w:t>
            </w:r>
            <w:r w:rsidR="00880408">
              <w:rPr>
                <w:webHidden/>
              </w:rPr>
              <w:tab/>
            </w:r>
            <w:r w:rsidR="00880408">
              <w:rPr>
                <w:webHidden/>
              </w:rPr>
              <w:fldChar w:fldCharType="begin"/>
            </w:r>
            <w:r w:rsidR="00880408">
              <w:rPr>
                <w:webHidden/>
              </w:rPr>
              <w:instrText xml:space="preserve"> PAGEREF _Toc150445542 \h </w:instrText>
            </w:r>
            <w:r w:rsidR="00880408">
              <w:rPr>
                <w:webHidden/>
              </w:rPr>
            </w:r>
            <w:r w:rsidR="00880408">
              <w:rPr>
                <w:webHidden/>
              </w:rPr>
              <w:fldChar w:fldCharType="separate"/>
            </w:r>
            <w:r w:rsidR="000A72B5">
              <w:rPr>
                <w:webHidden/>
              </w:rPr>
              <w:t>10</w:t>
            </w:r>
            <w:r w:rsidR="00880408">
              <w:rPr>
                <w:webHidden/>
              </w:rPr>
              <w:fldChar w:fldCharType="end"/>
            </w:r>
          </w:hyperlink>
        </w:p>
        <w:p w14:paraId="7326415F" w14:textId="4626EA58"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00880408" w:rsidRPr="00BC380E">
              <w:rPr>
                <w:rStyle w:val="Hyperlink"/>
                <w:noProof/>
              </w:rPr>
              <w:t>3.1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Lack of diffusion in ECB</w:t>
            </w:r>
            <w:r w:rsidR="00880408">
              <w:rPr>
                <w:noProof/>
                <w:webHidden/>
              </w:rPr>
              <w:tab/>
            </w:r>
            <w:r w:rsidR="00880408">
              <w:rPr>
                <w:noProof/>
                <w:webHidden/>
              </w:rPr>
              <w:fldChar w:fldCharType="begin"/>
            </w:r>
            <w:r w:rsidR="00880408">
              <w:rPr>
                <w:noProof/>
                <w:webHidden/>
              </w:rPr>
              <w:instrText xml:space="preserve"> PAGEREF _Toc150445543 \h </w:instrText>
            </w:r>
            <w:r w:rsidR="00880408">
              <w:rPr>
                <w:noProof/>
                <w:webHidden/>
              </w:rPr>
            </w:r>
            <w:r w:rsidR="00880408">
              <w:rPr>
                <w:noProof/>
                <w:webHidden/>
              </w:rPr>
              <w:fldChar w:fldCharType="separate"/>
            </w:r>
            <w:r w:rsidR="000A72B5">
              <w:rPr>
                <w:noProof/>
                <w:webHidden/>
              </w:rPr>
              <w:t>10</w:t>
            </w:r>
            <w:r w:rsidR="00880408">
              <w:rPr>
                <w:noProof/>
                <w:webHidden/>
              </w:rPr>
              <w:fldChar w:fldCharType="end"/>
            </w:r>
          </w:hyperlink>
        </w:p>
        <w:p w14:paraId="1DA6C509" w14:textId="37F3229A"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00880408" w:rsidRPr="00BC380E">
              <w:rPr>
                <w:rStyle w:val="Hyperlink"/>
                <w:noProof/>
              </w:rPr>
              <w:t>3.2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Padding oracle attack in CBC</w:t>
            </w:r>
            <w:r w:rsidR="00880408">
              <w:rPr>
                <w:noProof/>
                <w:webHidden/>
              </w:rPr>
              <w:tab/>
            </w:r>
            <w:r w:rsidR="00880408">
              <w:rPr>
                <w:noProof/>
                <w:webHidden/>
              </w:rPr>
              <w:fldChar w:fldCharType="begin"/>
            </w:r>
            <w:r w:rsidR="00880408">
              <w:rPr>
                <w:noProof/>
                <w:webHidden/>
              </w:rPr>
              <w:instrText xml:space="preserve"> PAGEREF _Toc150445544 \h </w:instrText>
            </w:r>
            <w:r w:rsidR="00880408">
              <w:rPr>
                <w:noProof/>
                <w:webHidden/>
              </w:rPr>
            </w:r>
            <w:r w:rsidR="00880408">
              <w:rPr>
                <w:noProof/>
                <w:webHidden/>
              </w:rPr>
              <w:fldChar w:fldCharType="separate"/>
            </w:r>
            <w:r w:rsidR="000A72B5">
              <w:rPr>
                <w:noProof/>
                <w:webHidden/>
              </w:rPr>
              <w:t>11</w:t>
            </w:r>
            <w:r w:rsidR="00880408">
              <w:rPr>
                <w:noProof/>
                <w:webHidden/>
              </w:rPr>
              <w:fldChar w:fldCharType="end"/>
            </w:r>
          </w:hyperlink>
        </w:p>
        <w:p w14:paraId="21E1B6EC" w14:textId="184BDCDC"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00880408" w:rsidRPr="00BC380E">
              <w:rPr>
                <w:rStyle w:val="Hyperlink"/>
                <w:noProof/>
              </w:rPr>
              <w:t>3.3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Counter re-use in CTR</w:t>
            </w:r>
            <w:r w:rsidR="00880408">
              <w:rPr>
                <w:noProof/>
                <w:webHidden/>
              </w:rPr>
              <w:tab/>
            </w:r>
            <w:r w:rsidR="00880408">
              <w:rPr>
                <w:noProof/>
                <w:webHidden/>
              </w:rPr>
              <w:fldChar w:fldCharType="begin"/>
            </w:r>
            <w:r w:rsidR="00880408">
              <w:rPr>
                <w:noProof/>
                <w:webHidden/>
              </w:rPr>
              <w:instrText xml:space="preserve"> PAGEREF _Toc150445545 \h </w:instrText>
            </w:r>
            <w:r w:rsidR="00880408">
              <w:rPr>
                <w:noProof/>
                <w:webHidden/>
              </w:rPr>
            </w:r>
            <w:r w:rsidR="00880408">
              <w:rPr>
                <w:noProof/>
                <w:webHidden/>
              </w:rPr>
              <w:fldChar w:fldCharType="separate"/>
            </w:r>
            <w:r w:rsidR="000A72B5">
              <w:rPr>
                <w:noProof/>
                <w:webHidden/>
              </w:rPr>
              <w:t>13</w:t>
            </w:r>
            <w:r w:rsidR="00880408">
              <w:rPr>
                <w:noProof/>
                <w:webHidden/>
              </w:rPr>
              <w:fldChar w:fldCharType="end"/>
            </w:r>
          </w:hyperlink>
        </w:p>
        <w:p w14:paraId="6B334E9A" w14:textId="7ACED8B3"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6" w:history="1">
            <w:r w:rsidR="00880408" w:rsidRPr="00BC380E">
              <w:rPr>
                <w:rStyle w:val="Hyperlink"/>
              </w:rPr>
              <w:t>4</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Comparison of modes</w:t>
            </w:r>
            <w:r w:rsidR="00880408">
              <w:rPr>
                <w:webHidden/>
              </w:rPr>
              <w:tab/>
            </w:r>
            <w:r w:rsidR="00880408">
              <w:rPr>
                <w:webHidden/>
              </w:rPr>
              <w:fldChar w:fldCharType="begin"/>
            </w:r>
            <w:r w:rsidR="00880408">
              <w:rPr>
                <w:webHidden/>
              </w:rPr>
              <w:instrText xml:space="preserve"> PAGEREF _Toc150445546 \h </w:instrText>
            </w:r>
            <w:r w:rsidR="00880408">
              <w:rPr>
                <w:webHidden/>
              </w:rPr>
            </w:r>
            <w:r w:rsidR="00880408">
              <w:rPr>
                <w:webHidden/>
              </w:rPr>
              <w:fldChar w:fldCharType="separate"/>
            </w:r>
            <w:r w:rsidR="000A72B5">
              <w:rPr>
                <w:webHidden/>
              </w:rPr>
              <w:t>17</w:t>
            </w:r>
            <w:r w:rsidR="00880408">
              <w:rPr>
                <w:webHidden/>
              </w:rPr>
              <w:fldChar w:fldCharType="end"/>
            </w:r>
          </w:hyperlink>
        </w:p>
        <w:p w14:paraId="2A5B661A" w14:textId="28A2AC15"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7" w:history="1">
            <w:r w:rsidR="00880408" w:rsidRPr="00BC380E">
              <w:rPr>
                <w:rStyle w:val="Hyperlink"/>
              </w:rPr>
              <w:t>5</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Conclusions</w:t>
            </w:r>
            <w:r w:rsidR="00880408">
              <w:rPr>
                <w:webHidden/>
              </w:rPr>
              <w:tab/>
            </w:r>
            <w:r w:rsidR="00880408">
              <w:rPr>
                <w:webHidden/>
              </w:rPr>
              <w:fldChar w:fldCharType="begin"/>
            </w:r>
            <w:r w:rsidR="00880408">
              <w:rPr>
                <w:webHidden/>
              </w:rPr>
              <w:instrText xml:space="preserve"> PAGEREF _Toc150445547 \h </w:instrText>
            </w:r>
            <w:r w:rsidR="00880408">
              <w:rPr>
                <w:webHidden/>
              </w:rPr>
            </w:r>
            <w:r w:rsidR="00880408">
              <w:rPr>
                <w:webHidden/>
              </w:rPr>
              <w:fldChar w:fldCharType="separate"/>
            </w:r>
            <w:r w:rsidR="000A72B5">
              <w:rPr>
                <w:webHidden/>
              </w:rPr>
              <w:t>18</w:t>
            </w:r>
            <w:r w:rsidR="00880408">
              <w:rPr>
                <w:webHidden/>
              </w:rPr>
              <w:fldChar w:fldCharType="end"/>
            </w:r>
          </w:hyperlink>
        </w:p>
        <w:p w14:paraId="0F68CC8A" w14:textId="1F5EB73E"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8" w:history="1">
            <w:r w:rsidR="00880408" w:rsidRPr="00BC380E">
              <w:rPr>
                <w:rStyle w:val="Hyperlink"/>
              </w:rPr>
              <w:t>References</w:t>
            </w:r>
            <w:r w:rsidR="00880408">
              <w:rPr>
                <w:webHidden/>
              </w:rPr>
              <w:tab/>
            </w:r>
            <w:r w:rsidR="00880408">
              <w:rPr>
                <w:webHidden/>
              </w:rPr>
              <w:fldChar w:fldCharType="begin"/>
            </w:r>
            <w:r w:rsidR="00880408">
              <w:rPr>
                <w:webHidden/>
              </w:rPr>
              <w:instrText xml:space="preserve"> PAGEREF _Toc150445548 \h </w:instrText>
            </w:r>
            <w:r w:rsidR="00880408">
              <w:rPr>
                <w:webHidden/>
              </w:rPr>
            </w:r>
            <w:r w:rsidR="00880408">
              <w:rPr>
                <w:webHidden/>
              </w:rPr>
              <w:fldChar w:fldCharType="separate"/>
            </w:r>
            <w:r w:rsidR="000A72B5">
              <w:rPr>
                <w:webHidden/>
              </w:rPr>
              <w:t>19</w:t>
            </w:r>
            <w:r w:rsidR="00880408">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445536"/>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03AEF52F"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processing takes more time</w:t>
      </w:r>
      <w:r w:rsidR="007541E4">
        <w:t>,</w:t>
      </w:r>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44ED15B4"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w:t>
      </w:r>
      <w:r w:rsidR="00545D84">
        <w:rPr>
          <w:rFonts w:eastAsiaTheme="minorEastAsia"/>
        </w:rPr>
        <w:t xml:space="preserve"> with certain modes</w:t>
      </w:r>
      <w:r w:rsidR="009F2C1B" w:rsidRPr="00CE58F2">
        <w:rPr>
          <w:rFonts w:eastAsiaTheme="minorEastAsia"/>
        </w:rPr>
        <w:t>,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0ADC09D8"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w:t>
      </w:r>
      <w:r w:rsidR="00C32031">
        <w:t>n</w:t>
      </w:r>
      <w:r w:rsidRPr="00CE58F2">
        <w:t xml:space="preserv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1FFD2CBE">
            <wp:extent cx="5579744" cy="2079976"/>
            <wp:effectExtent l="0" t="0" r="2540"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4"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200535B5"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w:t>
      </w:r>
      <w:r w:rsidR="00310D8C">
        <w:rPr>
          <w:rFonts w:eastAsiaTheme="minorEastAsia"/>
        </w:rPr>
        <w:t>b</w:t>
      </w:r>
      <w:r w:rsidR="00B2364B">
        <w:rPr>
          <w:rFonts w:eastAsiaTheme="minorEastAsia"/>
        </w:rPr>
        <w:t>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1FDCA9E"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w:t>
      </w:r>
      <w:r w:rsidR="00E320D0" w:rsidRPr="00CE58F2">
        <w:t>provides integrity</w:t>
      </w:r>
      <w:r w:rsidR="007660F0" w:rsidRPr="00CE58F2">
        <w:t xml:space="preserve"> </w:t>
      </w:r>
      <w:r w:rsidR="00E320D0" w:rsidRPr="00CE58F2">
        <w:t>of messages</w:t>
      </w:r>
      <w:r w:rsidR="00E25BC1">
        <w:t xml:space="preserve"> as well</w:t>
      </w:r>
      <w:r w:rsidR="00E320D0" w:rsidRPr="00CE58F2">
        <w:t>.</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194B367A"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w:t>
      </w:r>
      <w:r w:rsidR="00DA79B7">
        <w:rPr>
          <w:rFonts w:eastAsiaTheme="minorEastAsia"/>
        </w:rPr>
        <w:t>number of bits</w:t>
      </w:r>
      <w:r w:rsidR="00E62585">
        <w:rPr>
          <w:rFonts w:eastAsiaTheme="minorEastAsia"/>
        </w:rPr>
        <w:t xml:space="preserve"> </w:t>
      </w:r>
      <w:r w:rsidR="00DA79B7">
        <w:rPr>
          <w:rFonts w:eastAsiaTheme="minorEastAsia"/>
        </w:rPr>
        <w:t>in its</w:t>
      </w:r>
      <w:r w:rsidR="00E62585">
        <w:rPr>
          <w:rFonts w:eastAsiaTheme="minorEastAsia"/>
        </w:rPr>
        <w:t xml:space="preserv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373A92FE" w:rsidR="0016169C" w:rsidRPr="00CE58F2" w:rsidRDefault="0016169C" w:rsidP="005A5DE9">
      <w:pPr>
        <w:pStyle w:val="LABnormal"/>
        <w:rPr>
          <w:rFonts w:eastAsiaTheme="minorEastAsia"/>
        </w:rPr>
      </w:pPr>
      <w:r>
        <w:rPr>
          <w:rFonts w:eastAsiaTheme="minorEastAsia"/>
        </w:rPr>
        <w:t xml:space="preserve">One should be mindful of the implications of the recommended IV/nonce length of 96 bits. As GCM is designed to work with 128-bit block ciphers this leaves 32 bits for the counter which means that the maximum amount of data that can be </w:t>
      </w:r>
      <w:r w:rsidR="0071723C">
        <w:rPr>
          <w:rFonts w:eastAsiaTheme="minorEastAsia"/>
        </w:rPr>
        <w:t>encrypted under a given key and nonce pair is the block size multiplied by the number of different values that</w:t>
      </w:r>
      <w:r w:rsidR="007541E4">
        <w:rPr>
          <w:rFonts w:eastAsiaTheme="minorEastAsia"/>
        </w:rPr>
        <w:t xml:space="preserve"> a</w:t>
      </w:r>
      <w:r w:rsidR="0071723C">
        <w:rPr>
          <w:rFonts w:eastAsiaTheme="minorEastAsia"/>
        </w:rPr>
        <w:t xml:space="preserve">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(McGrew &amp; Viega 2005, 2–3.)</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1B744FC8" w:rsidR="003010E3" w:rsidRDefault="00C42E37" w:rsidP="00C42E37">
      <w:pPr>
        <w:pStyle w:val="LABnormal"/>
      </w:pPr>
      <w:r w:rsidRPr="00CE58F2">
        <w:t xml:space="preserve">A glaring flaw in ECB mode is the lack of diffusion. Identical plaintext blocks under the same key will encrypt to identical </w:t>
      </w:r>
      <w:r w:rsidR="00987F84">
        <w:t>cipher</w:t>
      </w:r>
      <w:r w:rsidRPr="00CE58F2">
        <w:t xml:space="preserve">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582565E0" w:rsidR="00C42E37" w:rsidRDefault="00C42E37" w:rsidP="00C42E37">
      <w:pPr>
        <w:pStyle w:val="LABnormal"/>
      </w:pPr>
      <w:r w:rsidRPr="00CE58F2">
        <w:t>Similar bit strings representing coloured pixels in the original image will encrypt to similar bit strings in the encrypted message as well. AES cipher user</w:t>
      </w:r>
      <w:r w:rsidR="00987F84">
        <w:t>s</w:t>
      </w:r>
      <w:r w:rsidRPr="00CE58F2">
        <w:t xml:space="preserve">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4CB8F291"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w:t>
      </w:r>
      <w:r w:rsidR="00987F84">
        <w:rPr>
          <w:rFonts w:eastAsiaTheme="minorEastAsia"/>
        </w:rPr>
        <w:t xml:space="preserve"> and all bytes have the value of the block size</w:t>
      </w:r>
      <w:r w:rsidRPr="00CE58F2">
        <w:rPr>
          <w:rFonts w:eastAsiaTheme="minorEastAsia"/>
        </w:rPr>
        <w:t xml:space="preserv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249E0D7E"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w:t>
      </w:r>
      <w:r w:rsidR="00310D8C">
        <w:rPr>
          <w:rFonts w:eastAsiaTheme="minorEastAsia"/>
        </w:rPr>
        <w:t>has</w:t>
      </w:r>
      <w:r w:rsidRPr="00CE58F2">
        <w:rPr>
          <w:rFonts w:eastAsiaTheme="minorEastAsia"/>
        </w:rPr>
        <w:t xml:space="preserve"> valid padding or not. A </w:t>
      </w:r>
      <w:r w:rsidR="00B008D8">
        <w:rPr>
          <w:rFonts w:eastAsiaTheme="minorEastAsia"/>
        </w:rPr>
        <w:t>poorly</w:t>
      </w:r>
      <w:r w:rsidRPr="00CE58F2">
        <w:rPr>
          <w:rFonts w:eastAsiaTheme="minorEastAsia"/>
        </w:rPr>
        <w:t xml:space="preserve">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4354F4C4"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5F53E4EF"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5376347C"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w:t>
      </w:r>
      <w:r w:rsidR="00A22E6C">
        <w:t xml:space="preserve">by </w:t>
      </w:r>
      <w:r w:rsidR="00516E07">
        <w:t xml:space="preserve">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45D5B76D" w14:textId="77777777" w:rsidR="000B194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w:t>
      </w:r>
    </w:p>
    <w:p w14:paraId="6CB37C43" w14:textId="05714FBA" w:rsidR="00976F74" w:rsidRDefault="000B1A27" w:rsidP="00855DC0">
      <w:pPr>
        <w:pStyle w:val="LABContent"/>
      </w:pPr>
      <w:r>
        <w:t>Perhaps it is time</w:t>
      </w:r>
      <w:r w:rsidR="004A32E9" w:rsidRPr="004A32E9">
        <w:t xml:space="preserve"> </w:t>
      </w:r>
      <w:r w:rsidR="004A32E9">
        <w:t xml:space="preserve">to </w:t>
      </w:r>
      <w:r w:rsidR="002B7894">
        <w:t>design</w:t>
      </w:r>
      <w:r w:rsidR="004A32E9">
        <w:t xml:space="preserve"> a new block cipher altogether</w:t>
      </w:r>
      <w:r>
        <w:t xml:space="preserve"> instead of coming up with new modes of operation and better ways to protect from accidental IV/nonce re-use. </w:t>
      </w:r>
      <w:r w:rsidR="00976F74">
        <w:t>The advent of quantum computing may</w:t>
      </w:r>
      <w:r>
        <w:t xml:space="preserve"> also</w:t>
      </w:r>
      <w:r w:rsidR="00976F74">
        <w:t xml:space="preserve"> impact cryptography by creating a demand for new algorithms that are secure against quantum attacks. </w:t>
      </w:r>
      <w:r>
        <w:t xml:space="preserve">If the cryptography community insists on using </w:t>
      </w:r>
      <w:r w:rsidR="00976F74">
        <w:t>existing block cipher algorithms</w:t>
      </w:r>
      <w:r w:rsidR="004A32E9">
        <w:t>,</w:t>
      </w:r>
      <w:r w:rsidR="00976F74">
        <w:t xml:space="preserve"> </w:t>
      </w:r>
      <w:r>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F075396" w14:textId="36D99035" w:rsidR="00534F86" w:rsidRDefault="00534F86" w:rsidP="00855DC0">
      <w:pPr>
        <w:pStyle w:val="LABContent"/>
      </w:pPr>
      <w:r>
        <w:t xml:space="preserve">At this rate it seems plausible that the </w:t>
      </w:r>
      <w:r w:rsidR="00162F07">
        <w:t xml:space="preserve">ongoing </w:t>
      </w:r>
      <w:r>
        <w:t>digitalization of the world will continue</w:t>
      </w:r>
      <w:r w:rsidR="001B14DE">
        <w:t>,</w:t>
      </w:r>
      <w:r>
        <w:t xml:space="preserve"> and the I</w:t>
      </w:r>
      <w:r w:rsidR="00162F07">
        <w:t>nternet of Things</w:t>
      </w:r>
      <w:r>
        <w:t xml:space="preserve"> </w:t>
      </w:r>
      <w:r w:rsidR="005859C5">
        <w:t xml:space="preserve">will grow larger and larger. More and more devices are </w:t>
      </w:r>
      <w:r w:rsidR="005D0C13">
        <w:t xml:space="preserve">being </w:t>
      </w:r>
      <w:proofErr w:type="gramStart"/>
      <w:r w:rsidR="005859C5">
        <w:t>connected together</w:t>
      </w:r>
      <w:proofErr w:type="gramEnd"/>
      <w:r w:rsidR="005859C5">
        <w:t xml:space="preserve"> and</w:t>
      </w:r>
      <w:r>
        <w:t xml:space="preserve"> entangled with the day-to-day lives of people</w:t>
      </w:r>
      <w:r w:rsidR="005859C5">
        <w:t xml:space="preserve"> all around the globe.</w:t>
      </w:r>
      <w:r w:rsidR="00E43CE7">
        <w:t xml:space="preserve"> </w:t>
      </w:r>
      <w:r w:rsidR="000D39F2">
        <w:t xml:space="preserve">Education, healthcare, entertainment, and many other functions of society depend on and put trust in the protocols used in Internet data transfers. </w:t>
      </w:r>
      <w:r w:rsidR="005D0C13">
        <w:t>In such a</w:t>
      </w:r>
      <w:r w:rsidR="004C6603">
        <w:t>n interconnected environment</w:t>
      </w:r>
      <w:r w:rsidR="005D0C13">
        <w:t>,</w:t>
      </w:r>
      <w:r w:rsidR="000D39F2">
        <w:t xml:space="preserve"> where malicious </w:t>
      </w:r>
      <w:r w:rsidR="00162F07">
        <w:t>opportunists</w:t>
      </w:r>
      <w:r w:rsidR="000D39F2">
        <w:t xml:space="preserve"> are abundant,</w:t>
      </w:r>
      <w:r w:rsidR="005D0C13">
        <w:t xml:space="preserve"> s</w:t>
      </w:r>
      <w:r>
        <w:t xml:space="preserve">ecure communications </w:t>
      </w:r>
      <w:r w:rsidR="00EA4621">
        <w:t>will be</w:t>
      </w:r>
      <w:r>
        <w:t xml:space="preserve"> paramount to the privacy </w:t>
      </w:r>
      <w:r w:rsidR="00C9703A">
        <w:t>and well</w:t>
      </w:r>
      <w:r w:rsidR="00311ABC">
        <w:t>-</w:t>
      </w:r>
      <w:r w:rsidR="00C9703A">
        <w:t xml:space="preserve">being </w:t>
      </w:r>
      <w:r>
        <w:t>of the citizens of our global internet age world.</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75AB5" w14:textId="77777777" w:rsidR="00283E72" w:rsidRPr="00CE58F2" w:rsidRDefault="00283E72" w:rsidP="00B64EB2">
      <w:pPr>
        <w:spacing w:after="0" w:line="240" w:lineRule="auto"/>
      </w:pPr>
      <w:r w:rsidRPr="00CE58F2">
        <w:separator/>
      </w:r>
    </w:p>
  </w:endnote>
  <w:endnote w:type="continuationSeparator" w:id="0">
    <w:p w14:paraId="0C2D5570" w14:textId="77777777" w:rsidR="00283E72" w:rsidRPr="00CE58F2" w:rsidRDefault="00283E72" w:rsidP="00B64EB2">
      <w:pPr>
        <w:spacing w:after="0" w:line="240" w:lineRule="auto"/>
      </w:pPr>
      <w:r w:rsidRPr="00CE58F2">
        <w:continuationSeparator/>
      </w:r>
    </w:p>
  </w:endnote>
  <w:endnote w:type="continuationNotice" w:id="1">
    <w:p w14:paraId="473F294B" w14:textId="77777777" w:rsidR="00283E72" w:rsidRPr="00CE58F2" w:rsidRDefault="00283E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C3F08" w14:textId="77777777" w:rsidR="00283E72" w:rsidRPr="00CE58F2" w:rsidRDefault="00283E72" w:rsidP="00B64EB2">
      <w:pPr>
        <w:spacing w:after="0" w:line="240" w:lineRule="auto"/>
      </w:pPr>
      <w:r w:rsidRPr="00CE58F2">
        <w:separator/>
      </w:r>
    </w:p>
  </w:footnote>
  <w:footnote w:type="continuationSeparator" w:id="0">
    <w:p w14:paraId="5EB11FD9" w14:textId="77777777" w:rsidR="00283E72" w:rsidRPr="00CE58F2" w:rsidRDefault="00283E72" w:rsidP="00B64EB2">
      <w:pPr>
        <w:spacing w:after="0" w:line="240" w:lineRule="auto"/>
      </w:pPr>
      <w:r w:rsidRPr="00CE58F2">
        <w:continuationSeparator/>
      </w:r>
    </w:p>
  </w:footnote>
  <w:footnote w:type="continuationNotice" w:id="1">
    <w:p w14:paraId="7405DB1A" w14:textId="77777777" w:rsidR="00283E72" w:rsidRPr="00CE58F2" w:rsidRDefault="00283E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A72B5"/>
    <w:rsid w:val="000B1802"/>
    <w:rsid w:val="000B1944"/>
    <w:rsid w:val="000B1A27"/>
    <w:rsid w:val="000B48BD"/>
    <w:rsid w:val="000B59C3"/>
    <w:rsid w:val="000C4A4F"/>
    <w:rsid w:val="000C64C3"/>
    <w:rsid w:val="000C7CC9"/>
    <w:rsid w:val="000D39F2"/>
    <w:rsid w:val="000E1F5C"/>
    <w:rsid w:val="00103D44"/>
    <w:rsid w:val="001076FA"/>
    <w:rsid w:val="0010777B"/>
    <w:rsid w:val="00107DD0"/>
    <w:rsid w:val="00120DD4"/>
    <w:rsid w:val="00125453"/>
    <w:rsid w:val="001258BF"/>
    <w:rsid w:val="00126BCA"/>
    <w:rsid w:val="00127650"/>
    <w:rsid w:val="00130487"/>
    <w:rsid w:val="001305B3"/>
    <w:rsid w:val="00133A63"/>
    <w:rsid w:val="00142B63"/>
    <w:rsid w:val="00144EE1"/>
    <w:rsid w:val="001453FE"/>
    <w:rsid w:val="00154351"/>
    <w:rsid w:val="001609EF"/>
    <w:rsid w:val="0016169C"/>
    <w:rsid w:val="00162F07"/>
    <w:rsid w:val="00165008"/>
    <w:rsid w:val="00165358"/>
    <w:rsid w:val="001744DF"/>
    <w:rsid w:val="001811C0"/>
    <w:rsid w:val="001920A1"/>
    <w:rsid w:val="00195849"/>
    <w:rsid w:val="001A0D13"/>
    <w:rsid w:val="001A4D3E"/>
    <w:rsid w:val="001A537C"/>
    <w:rsid w:val="001A570F"/>
    <w:rsid w:val="001B14DE"/>
    <w:rsid w:val="001B631C"/>
    <w:rsid w:val="001B75C0"/>
    <w:rsid w:val="001C2478"/>
    <w:rsid w:val="001D2F47"/>
    <w:rsid w:val="001D502E"/>
    <w:rsid w:val="001E0120"/>
    <w:rsid w:val="001E4F8F"/>
    <w:rsid w:val="001E6B9A"/>
    <w:rsid w:val="001F1D67"/>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46F90"/>
    <w:rsid w:val="00254609"/>
    <w:rsid w:val="002641EA"/>
    <w:rsid w:val="0026662D"/>
    <w:rsid w:val="00274487"/>
    <w:rsid w:val="002751EB"/>
    <w:rsid w:val="00283E72"/>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0D8C"/>
    <w:rsid w:val="00311ABC"/>
    <w:rsid w:val="00317A5A"/>
    <w:rsid w:val="003207B8"/>
    <w:rsid w:val="0032418C"/>
    <w:rsid w:val="00325AE0"/>
    <w:rsid w:val="003326F1"/>
    <w:rsid w:val="00334716"/>
    <w:rsid w:val="003452FE"/>
    <w:rsid w:val="00346A4E"/>
    <w:rsid w:val="00354D62"/>
    <w:rsid w:val="0035679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72FCE"/>
    <w:rsid w:val="00487813"/>
    <w:rsid w:val="00490C9C"/>
    <w:rsid w:val="004A08C1"/>
    <w:rsid w:val="004A0F64"/>
    <w:rsid w:val="004A115F"/>
    <w:rsid w:val="004A32E9"/>
    <w:rsid w:val="004A440C"/>
    <w:rsid w:val="004A6635"/>
    <w:rsid w:val="004B59D8"/>
    <w:rsid w:val="004C6603"/>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3FF9"/>
    <w:rsid w:val="00534F86"/>
    <w:rsid w:val="00536A10"/>
    <w:rsid w:val="00545D84"/>
    <w:rsid w:val="00550095"/>
    <w:rsid w:val="00551C45"/>
    <w:rsid w:val="00557615"/>
    <w:rsid w:val="00557674"/>
    <w:rsid w:val="005665C4"/>
    <w:rsid w:val="00572F5F"/>
    <w:rsid w:val="00574F52"/>
    <w:rsid w:val="00575747"/>
    <w:rsid w:val="00582F49"/>
    <w:rsid w:val="005859C5"/>
    <w:rsid w:val="00587D02"/>
    <w:rsid w:val="0059365F"/>
    <w:rsid w:val="00593818"/>
    <w:rsid w:val="005A3895"/>
    <w:rsid w:val="005A5DE9"/>
    <w:rsid w:val="005C0090"/>
    <w:rsid w:val="005D0949"/>
    <w:rsid w:val="005D0C13"/>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05E"/>
    <w:rsid w:val="00673EA1"/>
    <w:rsid w:val="006747E8"/>
    <w:rsid w:val="00675B23"/>
    <w:rsid w:val="00676D66"/>
    <w:rsid w:val="00681FB8"/>
    <w:rsid w:val="00682C9B"/>
    <w:rsid w:val="00684C00"/>
    <w:rsid w:val="0068531E"/>
    <w:rsid w:val="00686A49"/>
    <w:rsid w:val="00695B7A"/>
    <w:rsid w:val="006A3AB3"/>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3270"/>
    <w:rsid w:val="007352B5"/>
    <w:rsid w:val="00741974"/>
    <w:rsid w:val="00742FE4"/>
    <w:rsid w:val="00743260"/>
    <w:rsid w:val="007468DE"/>
    <w:rsid w:val="00751023"/>
    <w:rsid w:val="00752483"/>
    <w:rsid w:val="007541E4"/>
    <w:rsid w:val="007548C2"/>
    <w:rsid w:val="00763105"/>
    <w:rsid w:val="007647C0"/>
    <w:rsid w:val="007660F0"/>
    <w:rsid w:val="00773E17"/>
    <w:rsid w:val="007755E6"/>
    <w:rsid w:val="007812F4"/>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02B2"/>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1B9A"/>
    <w:rsid w:val="00932D75"/>
    <w:rsid w:val="00940E63"/>
    <w:rsid w:val="00941B26"/>
    <w:rsid w:val="00941CC1"/>
    <w:rsid w:val="009448FA"/>
    <w:rsid w:val="00952294"/>
    <w:rsid w:val="00963F54"/>
    <w:rsid w:val="009670F9"/>
    <w:rsid w:val="00967750"/>
    <w:rsid w:val="00972732"/>
    <w:rsid w:val="009748E5"/>
    <w:rsid w:val="00976F74"/>
    <w:rsid w:val="00984152"/>
    <w:rsid w:val="0098686A"/>
    <w:rsid w:val="00987F2C"/>
    <w:rsid w:val="00987F84"/>
    <w:rsid w:val="0099097B"/>
    <w:rsid w:val="00994B25"/>
    <w:rsid w:val="00996088"/>
    <w:rsid w:val="0099677A"/>
    <w:rsid w:val="009A2D09"/>
    <w:rsid w:val="009B08EB"/>
    <w:rsid w:val="009B1C3A"/>
    <w:rsid w:val="009C2A04"/>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2E6C"/>
    <w:rsid w:val="00A24B06"/>
    <w:rsid w:val="00A4093E"/>
    <w:rsid w:val="00A42A39"/>
    <w:rsid w:val="00A43B10"/>
    <w:rsid w:val="00A44A36"/>
    <w:rsid w:val="00A44E3C"/>
    <w:rsid w:val="00A53230"/>
    <w:rsid w:val="00A72791"/>
    <w:rsid w:val="00A74538"/>
    <w:rsid w:val="00A76197"/>
    <w:rsid w:val="00A7730D"/>
    <w:rsid w:val="00A80E1E"/>
    <w:rsid w:val="00A82428"/>
    <w:rsid w:val="00A909DD"/>
    <w:rsid w:val="00A95EBA"/>
    <w:rsid w:val="00A96C1D"/>
    <w:rsid w:val="00A971DD"/>
    <w:rsid w:val="00A97F9D"/>
    <w:rsid w:val="00AA0DD4"/>
    <w:rsid w:val="00AB00B8"/>
    <w:rsid w:val="00AB3749"/>
    <w:rsid w:val="00AB7D5D"/>
    <w:rsid w:val="00AC20D2"/>
    <w:rsid w:val="00AD0192"/>
    <w:rsid w:val="00AD27C8"/>
    <w:rsid w:val="00AD2E7E"/>
    <w:rsid w:val="00AF3835"/>
    <w:rsid w:val="00AF43D3"/>
    <w:rsid w:val="00AF6539"/>
    <w:rsid w:val="00B008D8"/>
    <w:rsid w:val="00B05704"/>
    <w:rsid w:val="00B11275"/>
    <w:rsid w:val="00B1180E"/>
    <w:rsid w:val="00B12A79"/>
    <w:rsid w:val="00B12AE4"/>
    <w:rsid w:val="00B130F2"/>
    <w:rsid w:val="00B2364B"/>
    <w:rsid w:val="00B25837"/>
    <w:rsid w:val="00B32E08"/>
    <w:rsid w:val="00B34204"/>
    <w:rsid w:val="00B56D9C"/>
    <w:rsid w:val="00B64EB2"/>
    <w:rsid w:val="00B6741A"/>
    <w:rsid w:val="00B72F54"/>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BF37A3"/>
    <w:rsid w:val="00C01093"/>
    <w:rsid w:val="00C016A3"/>
    <w:rsid w:val="00C02BE7"/>
    <w:rsid w:val="00C0410C"/>
    <w:rsid w:val="00C13EC0"/>
    <w:rsid w:val="00C15EA8"/>
    <w:rsid w:val="00C22CCA"/>
    <w:rsid w:val="00C32031"/>
    <w:rsid w:val="00C3728A"/>
    <w:rsid w:val="00C42E37"/>
    <w:rsid w:val="00C51ECB"/>
    <w:rsid w:val="00C6378D"/>
    <w:rsid w:val="00C67CE0"/>
    <w:rsid w:val="00C73F88"/>
    <w:rsid w:val="00C82A74"/>
    <w:rsid w:val="00C84458"/>
    <w:rsid w:val="00C85787"/>
    <w:rsid w:val="00C85A8F"/>
    <w:rsid w:val="00C92540"/>
    <w:rsid w:val="00C930AE"/>
    <w:rsid w:val="00C9703A"/>
    <w:rsid w:val="00CA0161"/>
    <w:rsid w:val="00CA01FD"/>
    <w:rsid w:val="00CA17EC"/>
    <w:rsid w:val="00CA34BE"/>
    <w:rsid w:val="00CB420E"/>
    <w:rsid w:val="00CB6669"/>
    <w:rsid w:val="00CC3A87"/>
    <w:rsid w:val="00CC4D42"/>
    <w:rsid w:val="00CD5E2F"/>
    <w:rsid w:val="00CE58F2"/>
    <w:rsid w:val="00CE71F5"/>
    <w:rsid w:val="00D02FCD"/>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1FE"/>
    <w:rsid w:val="00D51F29"/>
    <w:rsid w:val="00D53505"/>
    <w:rsid w:val="00D536EA"/>
    <w:rsid w:val="00D57BE4"/>
    <w:rsid w:val="00D63241"/>
    <w:rsid w:val="00D71DC8"/>
    <w:rsid w:val="00D768A3"/>
    <w:rsid w:val="00D80077"/>
    <w:rsid w:val="00D82251"/>
    <w:rsid w:val="00D84AC3"/>
    <w:rsid w:val="00D85513"/>
    <w:rsid w:val="00D87581"/>
    <w:rsid w:val="00D913AE"/>
    <w:rsid w:val="00D91A4F"/>
    <w:rsid w:val="00D94B10"/>
    <w:rsid w:val="00D956AA"/>
    <w:rsid w:val="00DA79B7"/>
    <w:rsid w:val="00DA7E65"/>
    <w:rsid w:val="00DB05CE"/>
    <w:rsid w:val="00DB534B"/>
    <w:rsid w:val="00DC7623"/>
    <w:rsid w:val="00DD0088"/>
    <w:rsid w:val="00DD0F55"/>
    <w:rsid w:val="00DD26D8"/>
    <w:rsid w:val="00DD2D83"/>
    <w:rsid w:val="00DD396A"/>
    <w:rsid w:val="00DD3F2B"/>
    <w:rsid w:val="00DE4092"/>
    <w:rsid w:val="00DF354D"/>
    <w:rsid w:val="00E0305E"/>
    <w:rsid w:val="00E06E1E"/>
    <w:rsid w:val="00E14F6D"/>
    <w:rsid w:val="00E16731"/>
    <w:rsid w:val="00E240E5"/>
    <w:rsid w:val="00E25BC1"/>
    <w:rsid w:val="00E27A53"/>
    <w:rsid w:val="00E27F39"/>
    <w:rsid w:val="00E320D0"/>
    <w:rsid w:val="00E36760"/>
    <w:rsid w:val="00E40ED1"/>
    <w:rsid w:val="00E42E26"/>
    <w:rsid w:val="00E43CE7"/>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621"/>
    <w:rsid w:val="00EA4BB1"/>
    <w:rsid w:val="00EB171F"/>
    <w:rsid w:val="00EB488C"/>
    <w:rsid w:val="00EC052A"/>
    <w:rsid w:val="00EC553F"/>
    <w:rsid w:val="00EE477D"/>
    <w:rsid w:val="00EE6BEB"/>
    <w:rsid w:val="00EF4E9B"/>
    <w:rsid w:val="00EF5C66"/>
    <w:rsid w:val="00EF7823"/>
    <w:rsid w:val="00EF793F"/>
    <w:rsid w:val="00F00E5A"/>
    <w:rsid w:val="00F0627F"/>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8337D"/>
    <w:rsid w:val="00F9210B"/>
    <w:rsid w:val="00F940E0"/>
    <w:rsid w:val="00F9734D"/>
    <w:rsid w:val="00FB1DBF"/>
    <w:rsid w:val="00FB6066"/>
    <w:rsid w:val="00FC20DC"/>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2.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4438</Words>
  <Characters>35948</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40306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2023-11-18T20:26:00Z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